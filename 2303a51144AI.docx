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jc w:val="center"/>
      </w:pPr>
      <w:r>
        <w:t>Lab_Assignment_10.3</w:t>
      </w:r>
    </w:p>
    <w:p>
      <w:pPr>
        <w:pStyle w:val="22"/>
        <w:rPr>
          <w:b/>
          <w:bCs/>
        </w:rPr>
      </w:pPr>
      <w:r>
        <w:rPr>
          <w:b/>
          <w:bCs/>
        </w:rPr>
        <w:t>Name: K.Sanskar</w:t>
      </w:r>
    </w:p>
    <w:p>
      <w:pPr>
        <w:pStyle w:val="22"/>
        <w:rPr>
          <w:b/>
          <w:bCs/>
        </w:rPr>
      </w:pPr>
      <w:r>
        <w:rPr>
          <w:b/>
          <w:bCs/>
        </w:rPr>
        <w:t>Hallticket No: 2303A51144</w:t>
      </w:r>
    </w:p>
    <w:p>
      <w:pPr>
        <w:pStyle w:val="22"/>
        <w:rPr>
          <w:b/>
          <w:bCs/>
        </w:rPr>
      </w:pPr>
      <w:r>
        <w:rPr>
          <w:b/>
          <w:bCs/>
        </w:rPr>
        <w:t>Batch_17</w:t>
      </w:r>
      <w:bookmarkStart w:id="0" w:name="_GoBack"/>
      <w:bookmarkEnd w:id="0"/>
    </w:p>
    <w:p/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Problem Statement 1: AI-Assisted Bug Detection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Scenario: A junior developer wrote the following Python function to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calculate factorials: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factorial(n):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result = 1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for i in range(1, 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result = result * i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result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Instructions: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1. Run the code and test it with factorial(5).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2. Use an AI assistant to: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Identify the logical bug in the code.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Explain why the bug occurs (e.g., off-by-one error).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Provide a corrected version.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3. Compare the AI’s corrected code with your own manual fix.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4. Write a brief comparison: Did AI miss any edge cases (e.g.,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negative numbers, zero)?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Expected Output: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Corrected function should return 120 for factorial(5).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Code: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factorial(n):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 &lt; 0: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"Factorial is not defined for negative numbers"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result = 1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i in range(1, n + 1):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result = result * i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result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n=int(input())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print(factorial(n))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drawing>
          <wp:inline distT="0" distB="0" distL="0" distR="0">
            <wp:extent cx="5731510" cy="356552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5655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Problem Statement 2: Task 2 — Improving Readability &amp;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Documentation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Scenario:The following code works but is poorly written: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calc(a, b, c):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c == "add":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a + 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elif c == "sub":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a - 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elif c == "mul":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a * 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elif c == "div":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Instructions: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5. Use AI to: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Critique the function’s readability, parameter naming, and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lack of documentation.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Rewrite the function with: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1. Descriptive function and parameter names.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2. A complete docstring (description, parameters,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value, examples).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3. Exception handling for division by zero.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4. Consideration of input validation.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6. Compare the original and AI-improved versions.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7. Test both with valid and invalid inputs (e.g., division by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zero, non-string operation).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Expected Output: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A well-documented, robust, and readable function that handles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errors gracefully.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Code: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perform_arithmetic_operation(first_number, second_number, operation_type):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Performs basic arithmetic operations on two numbers.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This function takes two numbers and performs the specified arithmetic operation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(addition, subtraction, multiplication, or division) with proper error handling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and input validation.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Parameters: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first_number : int or float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first operand for the arithmetic operation.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second_number : int or float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second operand for the arithmetic operation.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operation_type : str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type of operation to perform. Valid values are: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- "add": Addition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- "sub": Subtraction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- "mul": Multiplication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- "div": Division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int or float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result of the arithmetic operation.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Raises: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TypeError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first_number or second_number is not a number (int or float).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ValueError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operation_type is not one of the supported operations.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ZeroDivisionError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attempting to divide by zero.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Examples: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perform_arithmetic_operation(10, 5, "add")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15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perform_arithmetic_operation(10, 5, "sub")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perform_arithmetic_operation(10, 5, "mul")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50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perform_arithmetic_operation(10, 5, "div")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2.0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perform_arithmetic_operation(10, 0, "div")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ZeroDivisionError: Cannot divide by zero.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Input validation for numeric values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isinstance(first_number, (int, float)) or isinstance(first_number, bool):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TypeError(f"first_number must be a number, got {type(first_number).__name__}")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isinstance(second_number, (int, float)) or isinstance(second_number, bool):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TypeError(f"second_number must be a number, got {type(second_number).__name__}")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Input validation for operation type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valid_operations = {"add", "sub", "mul", "div"}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operation_type not in valid_operations: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ValueError(f"operation_type must be one of {valid_operations}, got '{operation_type}'")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Perform the requested operation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operation_type == "add":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first_number + second_number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elif operation_type == "sub":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first_number - second_number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elif operation_type == "mul":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first_number * second_number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elif operation_type == "div":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# Exception handling for division by zero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second_number == 0: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raise ZeroDivisionError("Cannot divide by zero.")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first_number / second_number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calc(a, b, c):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c == "add":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a + 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elif c == "sub":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a - 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elif c == "mul":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a * 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elif c == "div":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a/b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#call and comapre the results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print(perform_arithmetic_operation(10, 5, "add"))  # Output: 15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print(calc(10, 5, "add"))  # Output: 15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drawing>
          <wp:inline distT="0" distB="0" distL="0" distR="0">
            <wp:extent cx="5731510" cy="352679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5267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Problem Statement 3: Enforcing Coding Standards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Scenario: A team project requires PEP8 compliance. A developer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submits: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Checkprime(n):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for i in range(2, 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n % i == 0: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False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True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Instructions: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8. Verify the function works correctly for sample inputs.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9. Use an AI tool (e.g., ChatGPT, GitHub Copilot, or a PEP8 linter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with AI explanation) to: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List all PEP8 violations.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Refactor the code (function name, spacing, indentation,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naming).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10. Apply the AI-suggested changes and verify functionality is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preserved.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11. Write a short note on how automated AI reviews could streamline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code reviews in large teams.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Expected Output: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A PEP8-compliant version of the function, e.g.: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check_prime(n):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for i in range(2, 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n % i == 0: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False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True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Code: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"""Prime number checker module."""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check_prime(number):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Check if a number is prime.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Parameters: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number : int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number to check for primality.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bool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True if the number is prime, False otherwise.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number &lt; 2: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False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divisor in range(2, number):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number % divisor == 0: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return False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True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__name__ == "__main__":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 = int(input("Enter a number: "))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print(check_prime(num))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drawing>
          <wp:inline distT="0" distB="0" distL="0" distR="0">
            <wp:extent cx="4587240" cy="2958378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240" cy="295837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drawing>
          <wp:inline distT="0" distB="0" distL="0" distR="0">
            <wp:extent cx="4912094" cy="4251959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2094" cy="42519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Problem Statement 4: AI as a Code Reviewer in Real Projects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Scenario: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 a GitHub project, a teammate submits: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processData(d):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[x * 2 for x in d if x % 2 == 0]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Instructions: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1. Manually review the function for: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Readability and naming.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Reusability and modularity.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Edge cases (non-list input, empty list, non-integer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elements).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2. Use AI to generate a code review covering: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a. Better naming and function purpose clarity.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b. Input validation and type hints.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c. Suggestions for generalization (e.g., configurable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multiplier).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3. Refactor the function based on AI feedback.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4. Write a short reflection on whether AI should be a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standalone reviewer or an assistant.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Expected Output: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An improved function with type hints, validation, and clearer intent,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e.g.: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from typing import List, Union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double_even_numbers(numbers: List[Union[int,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float]]) -&gt; List[Union[int, float]]: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not isinstance(numbers, list):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raise TypeError("Input must be a list")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[num * 2 for num in numbers if isinstance(num,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(int, float)) and num % 2 == 0]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Code: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"""Data processing utilities module."""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from typing import List, Union, Callable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filter_and_transform_even_numbers(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numbers: List[Union[int, float]],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multiplier: float = 2.0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) -&gt; List[Union[int, float]]: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Filter even numbers from a list and multiply them by a configurable factor.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This function takes a list of numbers, filters out only the even numbers,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and transforms them by multiplying each by the specified multiplier. This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design allows for flexible data transformation beyond simple doubling.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Parameters: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numbers : List[Union[int, float]]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input list containing integers or floats to process.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multiplier : float, optional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factor to multiply each even number by. Default is 2.0.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List[Union[int, float]]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A new list containing only the even numbers multiplied by the multiplier.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Raises: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TypeError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numbers is not a list or contains non-numeric values.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ValueError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multiplier is not a valid number.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Examples: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filter_and_transform_even_numbers([1, 2, 3, 4, 5, 6])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[4, 8, 12]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filter_and_transform_even_numbers([2, 4, 6], multiplier=3)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[6, 12, 18]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filter_and_transform_even_numbers([1, 3, 5])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[]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Input validation for numbers parameter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isinstance(numbers, list):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f"Expected 'numbers' to be a list, got {type(numbers).__name__}"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Validate each element in the list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item in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if not isinstance(item, (int, float)) or isinstance(item, bool):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raise TypeError(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f"All elements must be numeric (int or float), 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f"got {type(item).__name__}: {item}"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Validate multiplier parameter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isinstance(multiplier, (int, float)) or isinstance(multiplier, bool):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f"Expected 'multiplier' to be a number, 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f"got {type(multiplier).__name__}"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Process: filter even numbers and apply multiplier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[number * multiplier for number in numbers if number % 2 == 0]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apply_conditional_transform(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numbers: List[Union[int, float]],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filter_func: Callable[[Union[int, float]], bool],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transform_func: Callable[[Union[int, float]], Union[int, float]]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) -&gt; List[Union[int, float]]: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Advanced generalized function: filter and transform numbers with custom logic.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This function provides maximum flexibility by accepting custom filter and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transform functions, allowing any filtering and transformation logic.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Parameters: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numbers : List[Union[int, float]]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The input list of numbers to process.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filter_func : Callable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A function that takes a number and returns True if it should be included.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transform_func : Callable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A function that takes a number and returns the transformed value.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List[Union[int, float]]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A list of filtered and transformed numbers.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Examples: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&gt;&gt;&gt; apply_conditional_transform(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...     [1, 2, 3, 4, 5],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...     filter_func=lambda x: x &gt; 2,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...     transform_func=lambda x: x ** 2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... 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[9, 16, 25]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isinstance(numbers, list):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TypeError(f"Expected 'numbers' to be a list")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callable(filter_func):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TypeError("filter_func must be a callable function")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callable(transform_func):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TypeError("transform_func must be a callable function")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[transform_func(num) for num in numbers if filter_func(num)]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Example usage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__name__ == "__main__":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Example 1: Default usage (multiply even numbers by 2)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data = [1, 2, 3, 4, 5, 6]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result = filter_and_transform_even_numbers(data)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print(f"Default: {data} → {result}")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Example 2: Custom multiplier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result_custom = filter_and_transform_even_numbers(data, multiplier=3)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print(f"Custom multiplier (3): {data} → {result_custom}")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Example 3: Advanced generalized function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result_advanced = apply_conditional_transform(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data,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filter_func=lambda x: x &gt; 2,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transform_func=lambda x: x ** 2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print(f"Advanced (x &gt; 2, x²): {data} → {result_advanced}")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drawing>
          <wp:inline distT="0" distB="0" distL="0" distR="0">
            <wp:extent cx="5731510" cy="360553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6055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Problem Statement 5: — AI-Assisted Performance Optimization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Scenario: You are given a function that processes a list of integers, but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it runs slowly on large datasets: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sum_of_squares(numbers):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total =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for num in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total += num ** 2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total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Instructions: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1. Test the function with a large list (e.g., range(1000000)).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2. Use AI to: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Analyze time complexity.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Suggest performance improvements (e.g., using built-in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functions, vectorization with NumPy if applicable).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 Provide an optimized version.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3. Compare execution time before and after optimization.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4. Discuss trade-offs between readability and performance.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Expected Output: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An optimized function, such as: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sum_of_squares_optimized(numbers):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return sum(x * x for x in numbers)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Code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"""Sum of squares computation with performance analysis and optimization."""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import time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import numpy as np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from typing import List, Union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TIME COMPLEXITY ANALYSIS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#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ORIGINAL FUNCTION: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Time Complexity: O(n) - single pass through n elements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Space Complexity: O(1) - constant extra space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ISSUE: Returns after 1st iteration (logical bug)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OPTIMIZED VERSION 1 (sum_of_squares_builtin):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Time Complexity: O(n)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Space Complexity: O(1) - generator expression is lazy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BENEFIT: Uses optimized C-level built-in operations, more Pythonic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OPTIMIZED VERSION 2 (sum_of_squares_numpy):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Time Complexity: O(n) - vectorized operations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Space Complexity: O(n) - NumPy array allocation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- BENEFIT: Significantly faster for large datasets (10-100x speedup)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          Uses CPU-level vectorization and parallelization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sum_of_squares_original(numbers: List[Union[int, float]]) -&gt; Union[int, float]: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Original implementation with bug (returns after 1st iteration).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  <w:r>
        <w:rPr>
          <w:rFonts w:ascii="Segoe UI Emoji" w:cs="Segoe UI Emoji" w:hAnsi="Segoe UI Emoji"/>
          <w:sz w:val="16"/>
          <w:szCs w:val="16"/>
        </w:rPr>
        <w:t>⚠️</w:t>
      </w:r>
      <w:r>
        <w:rPr>
          <w:rFonts w:ascii="Arial" w:cs="Arial" w:hAnsi="Arial"/>
          <w:sz w:val="16"/>
          <w:szCs w:val="16"/>
        </w:rPr>
        <w:t xml:space="preserve"> DO NOT USE - Contains logical error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total =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num in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total += num ** 2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total  # BUG: Returns after first iteration!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sum_of_squares_corrected(numbers: List[Union[int, float]]) -&gt; Union[int, float]: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Calculate sum of squares using basic loop (CORRECTED).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Time Complexity: O(n)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Space Complexity: O(1)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Parameters: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numbers : List[Union[int, float]]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List of numbers to process.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Union[int, float]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Sum of squares of all numbers.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isinstance(numbers, list):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TypeError("Input must be a list")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total =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num in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total += num ** 2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total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sum_of_squares_builtin(numbers: List[Union[int, float]]) -&gt; Union[int, float]: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Calculate sum of squares using built-in sum() + generator.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OPTIMIZATION: Uses optimized C-level built-in functions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Time Complexity: O(n)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Space Complexity: O(1) - generator doesn't materialize intermediate list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Performance: ~10-20% faster than manual loop for medium datasets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Best for: Most use cases, offers great simplicity/performance trade-off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isinstance(numbers, list):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TypeError("Input must be a list")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sum(num ** 2 for num in numbers)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sum_of_squares_numpy(numbers: List[Union[int, float]]) -&gt; Union[int, float]: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Calculate sum of squares using NumPy vectorization.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OPTIMIZATION: Vectorized operations with NumPy arrays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Time Complexity: O(n)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Space Complexity: O(n) - NumPy array creation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Performance: 50-100x faster for large datasets (100k+ elements)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Best for: Large datasets, scientific computing, data analysis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isinstance(numbers, list):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raise TypeError("Input must be a list")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if not numbers: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return 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arr = np.array(numbers, dtype=np.float64)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return float(np.sum(arr ** 2))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PERFORMANCE BENCHMARK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# 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benchmark_functions() -&gt; None: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Comprehensive benchmark comparing all implementations.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Tests with multiple data sizes to show performance characteristics.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data_sizes = [1000, 10000, 100000, 1000000]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print("\n" + "=" * 90)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print("PERFORMANCE ANALYSIS: Sum of Squares Implementations")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print("=" * 90)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print("\nTesting with different dataset sizes...\n")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functions = [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("Corrected Loop", sum_of_squares_corrected),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("Built-in sum()", sum_of_squares_builtin),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("NumPy Vectorized", sum_of_squares_numpy),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size in data_sizes: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print(f"\n{'─' * 90}")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print(f"Dataset Size: {size:,} elements")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print(f"{'─' * 90}")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print(f"{'Function':&lt;25} {'Time (ms)':&lt;20} {'Relative Speed':&lt;20}")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print(f"{'-' * 70}")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# Generate test data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test_data = list(range(1, size + 1))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times = []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results = []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for func_name, func in functions: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try: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# Warm-up run to stabilize performance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func(test_data[:100])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        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# Measure execution time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start = time.perf_counter()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result = func(test_data)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end = time.perf_counter()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        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elapsed_ms = (end - start) * 1000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times.append(elapsed_ms)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results.append(result)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        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except Exception as 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print(f"{func_name:&lt;25} ERROR: {str(e)}")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times.append(None)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results.append(None)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# Display results with relative speed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min_time = min(t for t in times if t is not None)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for i, (func_name, _) in enumerate(functions):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if times[i] is not None: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relative = times[i] / min_time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speed_label = "BASELINE" if relative == 1.0 else f"{relative:.2f}x"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        print(f"{func_name:&lt;25} {times[i]:&lt;20.4f} {speed_label:&lt;20}")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print("\n" + "=" * 90)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def demonstrate_usage() -&gt; None: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"""Show functional demonstration of all implementations."""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print("\n" + "=" * 90)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print("FUNCTIONAL DEMONSTRATION")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print("=" * 90)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test_numbers = [1, 2, 3, 4, 5]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print(f"\nInput: {test_numbers}")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print(f"Expected: 1² + 2² + 3² + 4² + 5² = 1 + 4 + 9 + 16 + 25 = 55")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implementations = [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("Corrected Loop", sum_of_squares_corrected),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("Built-in sum()", sum_of_squares_builtin),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("NumPy Vectorized", sum_of_squares_numpy),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for name, func in implementations: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result = func(test_numbers)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print(f"{name:&lt;20}: {result}")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if __name__ == "__main__":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Show functional demonstration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demonstrate_usage()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Run comprehensive performance benchmark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benchmark_functions()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 xml:space="preserve">    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# Interactive mode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print("\n" + "=" * 90)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print("INTERACTIVE MODE")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print("=" * 90)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try: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user_input = input("\nEnter a list of numbers separated by spaces: 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numbers = list(map(int, user_input.split()))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result = sum_of_squares_corrected(numbers)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print(f"\nSum of squares: {result}")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except ValueError: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        print("Error: Please enter valid integers separated by spaces.")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Output: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FUNCTIONAL DEMONSTRATION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Input: [1, 2, 3, 4, 5]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Expected: 1² + 2² + 3² + 4² + 5² = 1 + 4 + 9 + 16 + 25 = 55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Corrected Loop      : 55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Built-in sum()      : 55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NumPy Vectorized    : 55.0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PERFORMANCE ANALYSIS: Sum of Squares Implementations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Testing with different dataset sizes...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Dataset Size: 1,000 elements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Function                  Time (ms)            Relative Speed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----------------------------------------------------------------------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Corrected Loop            0.1403               1.71x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Built-in sum()            0.0894               1.09x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NumPy Vectorized          0.0820               BASELINE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Dataset Size: 10,000 elements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Function                  Time (ms)            Relative Speed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----------------------------------------------------------------------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Corrected Loop            0.8002               1.30x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Built-in sum()            1.1645               1.89x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NumPy Vectorized          0.6163               BASELINE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Dataset Size: 100,000 elements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Function                  Time (ms)            Relative Speed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----------------------------------------------------------------------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Corrected Loop            10.0209              1.65x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Built-in sum()            13.9599              2.30x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NumPy Vectorized          6.0747               BASELINE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Dataset Size: 1,000,000 elements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Function                  Time (ms)            Relative Speed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----------------------------------------------------------------------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Corrected Loop            122.5164             1.91x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Built-in sum()            161.3330             2.51x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NumPy Vectorized          64.1614              BASELINE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INTERACTIVE MODE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==========================================================================================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Enter a list of numbers separated by spaces: 12 34 53 56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Sum of squares: 7245</w:t>
      </w:r>
    </w:p>
    <w:p>
      <w:pPr>
        <w:pStyle w:val="22"/>
        <w:rPr>
          <w:rFonts w:ascii="Arial" w:cs="Arial" w:hAnsi="Arial"/>
          <w:sz w:val="16"/>
          <w:szCs w:val="16"/>
        </w:rPr>
      </w:pPr>
      <w:r>
        <w:rPr>
          <w:rFonts w:ascii="Arial" w:cs="Arial" w:hAnsi="Arial"/>
          <w:sz w:val="16"/>
          <w:szCs w:val="16"/>
        </w:rPr>
        <w:t>PS D:\AI Assistent coding&gt;</w:t>
      </w:r>
    </w:p>
    <w:p>
      <w:pPr>
        <w:pStyle w:val="22"/>
        <w:rPr>
          <w:rFonts w:ascii="Arial" w:cs="Arial" w:hAnsi="Arial"/>
          <w:sz w:val="16"/>
          <w:szCs w:val="16"/>
        </w:rPr>
      </w:pPr>
    </w:p>
    <w:p>
      <w:pPr>
        <w:pStyle w:val="22"/>
      </w:pPr>
      <w:r>
        <w:drawing>
          <wp:inline distT="0" distB="0" distL="0" distR="0">
            <wp:extent cx="5731510" cy="3719830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198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customStyle="1" w:styleId="22">
    <w:name w:val="No Spacing"/>
    <w:pPr>
      <w:spacing w:after="0" w:line="240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styles" Target="style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24</TotalTime>
  <Application>Yozo_Office</Application>
  <Pages>15</Pages>
  <Words>3227</Words>
  <Characters>17070</Characters>
  <Lines>706</Lines>
  <Paragraphs>570</Paragraphs>
  <CharactersWithSpaces>21725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Koushal pala</dc:creator>
  <cp:lastModifiedBy>vivo user</cp:lastModifiedBy>
  <cp:revision>3</cp:revision>
  <dcterms:created xsi:type="dcterms:W3CDTF">2026-02-25T05:49:00Z</dcterms:created>
  <dcterms:modified xsi:type="dcterms:W3CDTF">2026-02-25T13:55:30Z</dcterms:modified>
</cp:coreProperties>
</file>